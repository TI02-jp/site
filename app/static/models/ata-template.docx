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54738" w14:textId="77777777" w:rsidR="008C3AF1" w:rsidRDefault="008C3AF1"/>
    <w:p w14:paraId="0B5A1660" w14:textId="77777777" w:rsidR="008C3AF1" w:rsidRDefault="008C3AF1"/>
    <w:sectPr w:rsidR="008C3AF1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65D11" w14:textId="77777777" w:rsidR="00341EED" w:rsidRDefault="00341EED">
      <w:pPr>
        <w:spacing w:line="240" w:lineRule="auto"/>
      </w:pPr>
      <w:r>
        <w:separator/>
      </w:r>
    </w:p>
  </w:endnote>
  <w:endnote w:type="continuationSeparator" w:id="0">
    <w:p w14:paraId="591BE5A4" w14:textId="77777777" w:rsidR="00341EED" w:rsidRDefault="00341E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81070" w14:textId="77777777" w:rsidR="008C3AF1" w:rsidRDefault="000D2AD3"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0D63D1E7" wp14:editId="49784942">
          <wp:simplePos x="0" y="0"/>
          <wp:positionH relativeFrom="column">
            <wp:posOffset>-933449</wp:posOffset>
          </wp:positionH>
          <wp:positionV relativeFrom="paragraph">
            <wp:posOffset>-145316</wp:posOffset>
          </wp:positionV>
          <wp:extent cx="7600950" cy="812067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00950" cy="81206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01BA3" w14:textId="77777777" w:rsidR="00341EED" w:rsidRDefault="00341EED">
      <w:pPr>
        <w:spacing w:line="240" w:lineRule="auto"/>
      </w:pPr>
      <w:r>
        <w:separator/>
      </w:r>
    </w:p>
  </w:footnote>
  <w:footnote w:type="continuationSeparator" w:id="0">
    <w:p w14:paraId="548CA556" w14:textId="77777777" w:rsidR="00341EED" w:rsidRDefault="00341E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CC082" w14:textId="77777777" w:rsidR="008C3AF1" w:rsidRDefault="000D2AD3"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179EEE65" wp14:editId="472C6678">
          <wp:simplePos x="0" y="0"/>
          <wp:positionH relativeFrom="column">
            <wp:posOffset>-933449</wp:posOffset>
          </wp:positionH>
          <wp:positionV relativeFrom="paragraph">
            <wp:posOffset>-342899</wp:posOffset>
          </wp:positionV>
          <wp:extent cx="7600950" cy="100984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00950" cy="10098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62F"/>
    <w:rsid w:val="0002721E"/>
    <w:rsid w:val="000D2AD3"/>
    <w:rsid w:val="00121B9C"/>
    <w:rsid w:val="00341EED"/>
    <w:rsid w:val="008C3AF1"/>
    <w:rsid w:val="00E32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B1552"/>
  <w15:docId w15:val="{2318C862-84DF-4158-885F-A6B89C050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J:\P&#250;blico\2.%20Materiais%20Padr&#227;o%20JP\Documentos%20Padr&#227;o%202024\timbrado%20-%20retrat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timbrado - retrato.dotx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Cristiano</dc:creator>
  <cp:lastModifiedBy>Cristiano</cp:lastModifiedBy>
  <cp:revision>1</cp:revision>
  <dcterms:created xsi:type="dcterms:W3CDTF">2026-01-15T18:15:00Z</dcterms:created>
  <dcterms:modified xsi:type="dcterms:W3CDTF">2026-01-15T18:16:00Z</dcterms:modified>
</cp:coreProperties>
</file>